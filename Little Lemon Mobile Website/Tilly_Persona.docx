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65393CAF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38380B36" w14:textId="4BED98B0" w:rsidR="001B2ABD" w:rsidRDefault="00037F93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077FEF" wp14:editId="4CEBC9A0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705485</wp:posOffset>
                      </wp:positionV>
                      <wp:extent cx="1851660" cy="2004060"/>
                      <wp:effectExtent l="0" t="0" r="15240" b="15240"/>
                      <wp:wrapNone/>
                      <wp:docPr id="1589317787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1660" cy="200406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EF2B9" w14:textId="447F0F57" w:rsidR="00037F93" w:rsidRDefault="001215DB" w:rsidP="00037F9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97C4942" wp14:editId="39F43593">
                                        <wp:extent cx="1656080" cy="1659255"/>
                                        <wp:effectExtent l="0" t="0" r="0" b="4445"/>
                                        <wp:docPr id="1944487715" name="Picture 1" descr="A person with her arms crossed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44487715" name="Picture 1" descr="A person with her arms crossed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6080" cy="16592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5077FEF" id="Rectangle 2" o:spid="_x0000_s1026" style="position:absolute;left:0;text-align:left;margin-left:9.25pt;margin-top:55.55pt;width:145.8pt;height:15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" fillcolor="#94b6d2 [3204]" strokecolor="#0f1b25 [484]" strokeweight="1pt">
                      <v:textbox>
                        <w:txbxContent>
                          <w:p w14:paraId="71DEF2B9" w14:textId="447F0F57" w:rsidR="00037F93" w:rsidRDefault="001215DB" w:rsidP="00037F9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7C4942" wp14:editId="39F43593">
                                  <wp:extent cx="1656080" cy="1659255"/>
                                  <wp:effectExtent l="0" t="0" r="0" b="4445"/>
                                  <wp:docPr id="1944487715" name="Picture 1" descr="A person with her arms crosse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4487715" name="Picture 1" descr="A person with her arms crossed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6080" cy="1659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720" w:type="dxa"/>
          </w:tcPr>
          <w:p w14:paraId="5912D568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4291D8DD" w14:textId="5EE8DB30" w:rsidR="001B2ABD" w:rsidRDefault="00CA6552" w:rsidP="001B2ABD">
            <w:pPr>
              <w:pStyle w:val="Title"/>
            </w:pPr>
            <w:r>
              <w:t>Tilly</w:t>
            </w:r>
          </w:p>
          <w:p w14:paraId="70396735" w14:textId="7592324E" w:rsidR="001B2ABD" w:rsidRDefault="001B2ABD" w:rsidP="001B2ABD">
            <w:pPr>
              <w:pStyle w:val="Subtitle"/>
            </w:pPr>
          </w:p>
        </w:tc>
      </w:tr>
      <w:tr w:rsidR="001B2ABD" w14:paraId="1DEFA5BE" w14:textId="77777777" w:rsidTr="001B2ABD">
        <w:tc>
          <w:tcPr>
            <w:tcW w:w="3600" w:type="dxa"/>
          </w:tcPr>
          <w:p w14:paraId="5FD9FD15" w14:textId="088D69A7" w:rsidR="001B2ABD" w:rsidRDefault="00037F93" w:rsidP="00036450">
            <w:pPr>
              <w:pStyle w:val="Heading3"/>
            </w:pPr>
            <w:r>
              <w:t>Quote</w:t>
            </w:r>
          </w:p>
          <w:p w14:paraId="5C5D2116" w14:textId="446880F6" w:rsidR="00036450" w:rsidRDefault="00CA6552" w:rsidP="000D21B9">
            <w:r>
              <w:t>“Loving aunt, great friend, bad gardener, somewhat impatient and avid, impulsive online shopper.”</w:t>
            </w:r>
          </w:p>
          <w:p w14:paraId="38CCB181" w14:textId="77777777" w:rsidR="000D21B9" w:rsidRPr="00CB0055" w:rsidRDefault="000D21B9" w:rsidP="000D21B9"/>
          <w:p w14:paraId="7BCB36C2" w14:textId="08F157F0" w:rsidR="004D3011" w:rsidRDefault="00CA6552" w:rsidP="004D3011">
            <w:r>
              <w:t>AGE:</w:t>
            </w:r>
          </w:p>
          <w:p w14:paraId="3E00B4A7" w14:textId="500D53A2" w:rsidR="004D3011" w:rsidRDefault="00CA6552" w:rsidP="004D3011">
            <w:r>
              <w:t>60</w:t>
            </w:r>
          </w:p>
          <w:p w14:paraId="3C1F2E07" w14:textId="77777777" w:rsidR="004D3011" w:rsidRPr="004D3011" w:rsidRDefault="004D3011" w:rsidP="004D3011"/>
          <w:p w14:paraId="1335A7B3" w14:textId="184FA45F" w:rsidR="004D3011" w:rsidRDefault="00CA6552" w:rsidP="004D3011">
            <w:r>
              <w:t>GENDER:</w:t>
            </w:r>
          </w:p>
          <w:p w14:paraId="0C6F39C0" w14:textId="74F08940" w:rsidR="004D3011" w:rsidRDefault="00CA6552" w:rsidP="004D3011">
            <w:r>
              <w:t>Female</w:t>
            </w:r>
          </w:p>
          <w:p w14:paraId="716A1F35" w14:textId="77777777" w:rsidR="000D21B9" w:rsidRDefault="000D21B9" w:rsidP="004D3011"/>
          <w:p w14:paraId="22072550" w14:textId="52EA9B6A" w:rsidR="004D3011" w:rsidRDefault="00CA6552" w:rsidP="004D3011">
            <w:r>
              <w:t>OCCUPATION</w:t>
            </w:r>
            <w:r w:rsidR="000D21B9">
              <w:t>:</w:t>
            </w:r>
          </w:p>
          <w:p w14:paraId="65C32A9A" w14:textId="45D9BBE5" w:rsidR="004D3011" w:rsidRDefault="00CA6552" w:rsidP="000D21B9">
            <w:r w:rsidRPr="00CA6552">
              <w:t>S</w:t>
            </w:r>
            <w:r>
              <w:t>ales Manager</w:t>
            </w:r>
          </w:p>
          <w:p w14:paraId="19DCFC54" w14:textId="77777777" w:rsidR="00CA6552" w:rsidRDefault="00CA6552" w:rsidP="000D21B9"/>
          <w:p w14:paraId="5E817C50" w14:textId="1A7DD695" w:rsidR="004D3011" w:rsidRPr="004D3011" w:rsidRDefault="00CA6552" w:rsidP="004D3011">
            <w:r>
              <w:t>TECH LITERATE: Medium</w:t>
            </w:r>
          </w:p>
        </w:tc>
        <w:tc>
          <w:tcPr>
            <w:tcW w:w="720" w:type="dxa"/>
          </w:tcPr>
          <w:p w14:paraId="288AF4F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75E44A6B" w14:textId="5112B653" w:rsidR="001B2ABD" w:rsidRDefault="00037F93" w:rsidP="00036450">
            <w:pPr>
              <w:pStyle w:val="Heading2"/>
            </w:pPr>
            <w:r>
              <w:t>BIO</w:t>
            </w:r>
          </w:p>
          <w:p w14:paraId="78663ACA" w14:textId="01CCFE40" w:rsidR="00036450" w:rsidRDefault="00CA6552" w:rsidP="00036450">
            <w:r>
              <w:rPr>
                <w:b/>
              </w:rPr>
              <w:t>She lives in Chicago and has recently been promoted to Sales Manager. She is currently single, likes to socialize with friends and go on exotic holidays.</w:t>
            </w:r>
          </w:p>
          <w:p w14:paraId="04EA465B" w14:textId="764A7A93" w:rsidR="00036450" w:rsidRDefault="00037F93" w:rsidP="00036450">
            <w:pPr>
              <w:pStyle w:val="Heading2"/>
            </w:pPr>
            <w:r>
              <w:t>Core Needs</w:t>
            </w:r>
          </w:p>
          <w:p w14:paraId="66139E46" w14:textId="0B870E44" w:rsidR="004D3011" w:rsidRPr="00CA6552" w:rsidRDefault="00CA6552" w:rsidP="00CA6552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CA6552">
              <w:rPr>
                <w:b/>
                <w:bCs/>
              </w:rPr>
              <w:t>Needs to find time to organize her life around her promotion</w:t>
            </w:r>
          </w:p>
          <w:p w14:paraId="0D4BE07F" w14:textId="5500D76D" w:rsidR="00CA6552" w:rsidRPr="00CA6552" w:rsidRDefault="00CA6552" w:rsidP="00CA6552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CA6552">
              <w:rPr>
                <w:b/>
                <w:bCs/>
              </w:rPr>
              <w:t>View all her expenditure in an overview</w:t>
            </w:r>
          </w:p>
          <w:p w14:paraId="0DC5427F" w14:textId="6C57564E" w:rsidR="00CA6552" w:rsidRPr="00CA6552" w:rsidRDefault="00CA6552" w:rsidP="00CA6552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CA6552">
              <w:rPr>
                <w:b/>
                <w:bCs/>
              </w:rPr>
              <w:t>The time consumption of any service is very important</w:t>
            </w:r>
          </w:p>
          <w:p w14:paraId="4EE820A7" w14:textId="17EFB71C" w:rsidR="00037F93" w:rsidRDefault="00037F93" w:rsidP="00037F93">
            <w:pPr>
              <w:pStyle w:val="Heading2"/>
            </w:pPr>
            <w:r>
              <w:t>frustrations</w:t>
            </w:r>
          </w:p>
          <w:p w14:paraId="7E38419D" w14:textId="77777777" w:rsidR="00036450" w:rsidRPr="00CA6552" w:rsidRDefault="00CA6552" w:rsidP="00CA6552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r w:rsidRPr="00CA6552">
              <w:rPr>
                <w:b/>
              </w:rPr>
              <w:t>Trying to find time to shop for basic items like food, clothes, etc.</w:t>
            </w:r>
          </w:p>
          <w:p w14:paraId="3EAE92DB" w14:textId="0E58D279" w:rsidR="00CA6552" w:rsidRDefault="00CA6552" w:rsidP="00CA6552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r w:rsidRPr="00CA6552">
              <w:rPr>
                <w:b/>
              </w:rPr>
              <w:t>Speed at which items purchased online are delivered</w:t>
            </w:r>
            <w:r>
              <w:rPr>
                <w:b/>
              </w:rPr>
              <w:t>.</w:t>
            </w:r>
          </w:p>
          <w:p w14:paraId="71993769" w14:textId="66C8C15A" w:rsidR="00CA6552" w:rsidRPr="00CA6552" w:rsidRDefault="00CA6552" w:rsidP="00CA6552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r w:rsidRPr="00CA6552">
              <w:rPr>
                <w:b/>
              </w:rPr>
              <w:t>Not much choice, if not prepared to wait.</w:t>
            </w:r>
          </w:p>
        </w:tc>
      </w:tr>
    </w:tbl>
    <w:p w14:paraId="0DB62166" w14:textId="77777777" w:rsidR="00862934" w:rsidRDefault="00862934" w:rsidP="000C45FF">
      <w:pPr>
        <w:tabs>
          <w:tab w:val="left" w:pos="990"/>
        </w:tabs>
      </w:pPr>
    </w:p>
    <w:p w14:paraId="4AEC654F" w14:textId="77777777" w:rsidR="00EA1283" w:rsidRDefault="00EA1283" w:rsidP="000C45FF">
      <w:pPr>
        <w:tabs>
          <w:tab w:val="left" w:pos="990"/>
        </w:tabs>
      </w:pPr>
    </w:p>
    <w:p w14:paraId="516BA80E" w14:textId="77777777" w:rsidR="00EA1283" w:rsidRDefault="00EA1283" w:rsidP="000C45FF">
      <w:pPr>
        <w:tabs>
          <w:tab w:val="left" w:pos="990"/>
        </w:tabs>
      </w:pPr>
    </w:p>
    <w:p w14:paraId="6A04B1A7" w14:textId="77777777" w:rsidR="00EA1283" w:rsidRDefault="00EA1283" w:rsidP="000C45FF">
      <w:pPr>
        <w:tabs>
          <w:tab w:val="left" w:pos="990"/>
        </w:tabs>
      </w:pPr>
    </w:p>
    <w:p w14:paraId="5E0DDCE7" w14:textId="77777777" w:rsidR="00EA1283" w:rsidRDefault="00EA1283" w:rsidP="000C45FF">
      <w:pPr>
        <w:tabs>
          <w:tab w:val="left" w:pos="990"/>
        </w:tabs>
      </w:pPr>
    </w:p>
    <w:p w14:paraId="3F00FF6B" w14:textId="77777777" w:rsidR="00EA1283" w:rsidRDefault="00EA1283" w:rsidP="000C45FF">
      <w:pPr>
        <w:tabs>
          <w:tab w:val="left" w:pos="990"/>
        </w:tabs>
      </w:pPr>
    </w:p>
    <w:p w14:paraId="308E67B3" w14:textId="77777777" w:rsidR="00EA1283" w:rsidRDefault="00EA1283" w:rsidP="000C45FF">
      <w:pPr>
        <w:tabs>
          <w:tab w:val="left" w:pos="990"/>
        </w:tabs>
      </w:pPr>
    </w:p>
    <w:p w14:paraId="750827B1" w14:textId="77777777" w:rsidR="00EA1283" w:rsidRDefault="00EA1283" w:rsidP="000C45FF">
      <w:pPr>
        <w:tabs>
          <w:tab w:val="left" w:pos="990"/>
        </w:tabs>
      </w:pPr>
    </w:p>
    <w:p w14:paraId="551BEFDB" w14:textId="77777777" w:rsidR="00EA1283" w:rsidRDefault="00EA1283" w:rsidP="000C45FF">
      <w:pPr>
        <w:tabs>
          <w:tab w:val="left" w:pos="990"/>
        </w:tabs>
      </w:pPr>
    </w:p>
    <w:p w14:paraId="086ADEB8" w14:textId="77777777" w:rsidR="00EA1283" w:rsidRDefault="00EA1283" w:rsidP="000C45FF">
      <w:pPr>
        <w:tabs>
          <w:tab w:val="left" w:pos="990"/>
        </w:tabs>
      </w:pPr>
    </w:p>
    <w:p w14:paraId="1568C8EC" w14:textId="77777777" w:rsidR="00EA1283" w:rsidRDefault="00EA1283" w:rsidP="000C45FF">
      <w:pPr>
        <w:tabs>
          <w:tab w:val="left" w:pos="990"/>
        </w:tabs>
      </w:pPr>
    </w:p>
    <w:p w14:paraId="03CF9DD5" w14:textId="77777777" w:rsidR="00EA1283" w:rsidRDefault="00EA1283" w:rsidP="000C45FF">
      <w:pPr>
        <w:tabs>
          <w:tab w:val="left" w:pos="990"/>
        </w:tabs>
      </w:pPr>
    </w:p>
    <w:p w14:paraId="01EA8C6D" w14:textId="77777777" w:rsidR="00EA1283" w:rsidRDefault="00EA1283" w:rsidP="000C45FF">
      <w:pPr>
        <w:tabs>
          <w:tab w:val="left" w:pos="990"/>
        </w:tabs>
      </w:pPr>
    </w:p>
    <w:p w14:paraId="5F7EFDB8" w14:textId="77777777" w:rsidR="00EA1283" w:rsidRDefault="00EA1283" w:rsidP="000C45FF">
      <w:pPr>
        <w:tabs>
          <w:tab w:val="left" w:pos="990"/>
        </w:tabs>
      </w:pPr>
    </w:p>
    <w:p w14:paraId="770E4FBC" w14:textId="77777777" w:rsidR="00EA1283" w:rsidRDefault="00EA1283" w:rsidP="000C45FF">
      <w:pPr>
        <w:tabs>
          <w:tab w:val="left" w:pos="990"/>
        </w:tabs>
      </w:pPr>
    </w:p>
    <w:p w14:paraId="10882A8C" w14:textId="77777777" w:rsidR="00EA1283" w:rsidRDefault="00EA1283" w:rsidP="000C45FF">
      <w:pPr>
        <w:tabs>
          <w:tab w:val="left" w:pos="990"/>
        </w:tabs>
      </w:pPr>
    </w:p>
    <w:p w14:paraId="4EBB9D6A" w14:textId="77777777" w:rsidR="00EA1283" w:rsidRDefault="00EA1283" w:rsidP="000C45FF">
      <w:pPr>
        <w:tabs>
          <w:tab w:val="left" w:pos="990"/>
        </w:tabs>
      </w:pPr>
    </w:p>
    <w:p w14:paraId="2E45490B" w14:textId="77777777" w:rsidR="00EA1283" w:rsidRDefault="00EA1283" w:rsidP="000C45FF">
      <w:pPr>
        <w:tabs>
          <w:tab w:val="left" w:pos="990"/>
        </w:tabs>
      </w:pPr>
    </w:p>
    <w:sectPr w:rsidR="00EA1283" w:rsidSect="004A50A6">
      <w:head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160FA" w14:textId="77777777" w:rsidR="004A50A6" w:rsidRDefault="004A50A6" w:rsidP="000C45FF">
      <w:r>
        <w:separator/>
      </w:r>
    </w:p>
  </w:endnote>
  <w:endnote w:type="continuationSeparator" w:id="0">
    <w:p w14:paraId="4CC34B81" w14:textId="77777777" w:rsidR="004A50A6" w:rsidRDefault="004A50A6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55CC2" w14:textId="77777777" w:rsidR="004A50A6" w:rsidRDefault="004A50A6" w:rsidP="000C45FF">
      <w:r>
        <w:separator/>
      </w:r>
    </w:p>
  </w:footnote>
  <w:footnote w:type="continuationSeparator" w:id="0">
    <w:p w14:paraId="012FB204" w14:textId="77777777" w:rsidR="004A50A6" w:rsidRDefault="004A50A6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29C96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E80D55D" wp14:editId="6F8625FA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0179B"/>
    <w:multiLevelType w:val="multilevel"/>
    <w:tmpl w:val="964C6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0D34CC1"/>
    <w:multiLevelType w:val="hybridMultilevel"/>
    <w:tmpl w:val="747C48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B3B5409"/>
    <w:multiLevelType w:val="hybridMultilevel"/>
    <w:tmpl w:val="57F855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77915503">
    <w:abstractNumId w:val="0"/>
  </w:num>
  <w:num w:numId="2" w16cid:durableId="746267122">
    <w:abstractNumId w:val="2"/>
  </w:num>
  <w:num w:numId="3" w16cid:durableId="12918631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93"/>
    <w:rsid w:val="00036450"/>
    <w:rsid w:val="00037F93"/>
    <w:rsid w:val="00094499"/>
    <w:rsid w:val="000C45FF"/>
    <w:rsid w:val="000D21B9"/>
    <w:rsid w:val="000E3FD1"/>
    <w:rsid w:val="00112054"/>
    <w:rsid w:val="001215DB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813B3"/>
    <w:rsid w:val="00496591"/>
    <w:rsid w:val="004A50A6"/>
    <w:rsid w:val="004C63E4"/>
    <w:rsid w:val="004D3011"/>
    <w:rsid w:val="00510E76"/>
    <w:rsid w:val="005262AC"/>
    <w:rsid w:val="005E39D5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802CA0"/>
    <w:rsid w:val="008550B2"/>
    <w:rsid w:val="00862934"/>
    <w:rsid w:val="0090541A"/>
    <w:rsid w:val="009260CD"/>
    <w:rsid w:val="00940A66"/>
    <w:rsid w:val="00952C25"/>
    <w:rsid w:val="009A7E9E"/>
    <w:rsid w:val="00A2118D"/>
    <w:rsid w:val="00AD0A50"/>
    <w:rsid w:val="00AD76E2"/>
    <w:rsid w:val="00AE285E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A6552"/>
    <w:rsid w:val="00CB0055"/>
    <w:rsid w:val="00D2522B"/>
    <w:rsid w:val="00D422DE"/>
    <w:rsid w:val="00D5459D"/>
    <w:rsid w:val="00D83449"/>
    <w:rsid w:val="00DA1F4D"/>
    <w:rsid w:val="00DD172A"/>
    <w:rsid w:val="00DD4453"/>
    <w:rsid w:val="00E11F95"/>
    <w:rsid w:val="00E25A26"/>
    <w:rsid w:val="00E4381A"/>
    <w:rsid w:val="00E55D74"/>
    <w:rsid w:val="00EA1283"/>
    <w:rsid w:val="00F03594"/>
    <w:rsid w:val="00F60274"/>
    <w:rsid w:val="00F77FB9"/>
    <w:rsid w:val="00FB068F"/>
    <w:rsid w:val="00FF1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F67F47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CA65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morr\AppData\Local\Microsoft\Office\16.0\DTS\en-IE%7b1AB94AC8-3BB6-4939-942C-7D79462A7236%7d\%7b311FE268-C7DA-4E77-9A7E-B999D068C4A4%7dtf00546271_win32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C:\Users\mmorr\AppData\Local\Microsoft\Office\16.0\DTS\en-IE{1AB94AC8-3BB6-4939-942C-7D79462A7236}\{311FE268-C7DA-4E77-9A7E-B999D068C4A4}tf00546271_win32.dotx</Template>
  <TotalTime>0</TotalTime>
  <Pages>1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2024-04-21T22:00:00Z</dcterms:created>
  <dcterms:modified xsi:type="dcterms:W3CDTF">2024-04-21T22:34:00Z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bf70eeb7-01f3-48aa-81bd-8e772a9ce36f</vt:lpwstr>
  </property>
</Properties>
</file>